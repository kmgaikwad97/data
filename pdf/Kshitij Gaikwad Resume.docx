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right" w:tblpY="469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36"/>
        <w:gridCol w:w="568"/>
        <w:gridCol w:w="2658"/>
        <w:gridCol w:w="423"/>
        <w:gridCol w:w="6607"/>
      </w:tblGrid>
      <w:tr w:rsidR="000A6260" w14:paraId="718FE391" w14:textId="77777777" w:rsidTr="000A6260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104C883" w14:textId="619D623F" w:rsidR="000A6260" w:rsidRDefault="000A6260" w:rsidP="000A6260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AEB9330" wp14:editId="0DF2E2ED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1497330</wp:posOffset>
                  </wp:positionV>
                  <wp:extent cx="1200150" cy="1351777"/>
                  <wp:effectExtent l="95250" t="57150" r="76200" b="858520"/>
                  <wp:wrapThrough wrapText="bothSides">
                    <wp:wrapPolygon edited="0">
                      <wp:start x="7886" y="-914"/>
                      <wp:lineTo x="686" y="-305"/>
                      <wp:lineTo x="686" y="4568"/>
                      <wp:lineTo x="-1029" y="4568"/>
                      <wp:lineTo x="-343" y="19184"/>
                      <wp:lineTo x="686" y="24056"/>
                      <wp:lineTo x="-1714" y="24056"/>
                      <wp:lineTo x="-1714" y="33496"/>
                      <wp:lineTo x="7200" y="35019"/>
                      <wp:lineTo x="13714" y="35019"/>
                      <wp:lineTo x="17486" y="33801"/>
                      <wp:lineTo x="22629" y="29233"/>
                      <wp:lineTo x="22629" y="28929"/>
                      <wp:lineTo x="20571" y="24361"/>
                      <wp:lineTo x="20571" y="24056"/>
                      <wp:lineTo x="18514" y="19184"/>
                      <wp:lineTo x="21600" y="14312"/>
                      <wp:lineTo x="22286" y="9440"/>
                      <wp:lineTo x="20571" y="4568"/>
                      <wp:lineTo x="13714" y="0"/>
                      <wp:lineTo x="13371" y="-914"/>
                      <wp:lineTo x="7886" y="-914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351777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F8D138A" w14:textId="77777777" w:rsidR="000A6260" w:rsidRPr="0056708E" w:rsidRDefault="000A6260" w:rsidP="000A6260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233A00C" w14:textId="3A4702C2" w:rsidR="000A6260" w:rsidRPr="00310F17" w:rsidRDefault="000A6260" w:rsidP="000A6260">
            <w:pPr>
              <w:pStyle w:val="Title"/>
            </w:pPr>
            <w:r>
              <w:t xml:space="preserve">KSHITIJ </w:t>
            </w:r>
            <w:r w:rsidRPr="00310F17">
              <w:br/>
            </w:r>
            <w:r>
              <w:t>GAIKWAD</w:t>
            </w:r>
            <w:r w:rsidR="00D95CEB">
              <w:t xml:space="preserve"> </w:t>
            </w:r>
          </w:p>
        </w:tc>
      </w:tr>
      <w:tr w:rsidR="000A6260" w14:paraId="56C6521B" w14:textId="77777777" w:rsidTr="000A6260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81A3181" w14:textId="77777777" w:rsidR="000A6260" w:rsidRDefault="000A6260" w:rsidP="000A62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FE9F734" w14:textId="77777777" w:rsidR="000A6260" w:rsidRDefault="000A6260" w:rsidP="000A62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DBD81D3" w14:textId="77777777" w:rsidR="000A6260" w:rsidRPr="00E572D6" w:rsidRDefault="000A6260" w:rsidP="000A626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Career Objective</w:t>
            </w:r>
          </w:p>
          <w:p w14:paraId="607ECD3F" w14:textId="11CA5378" w:rsidR="000A6260" w:rsidRDefault="000A6260" w:rsidP="000A626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would like to work in growing organization where I can use my skills and enjoy my work.</w:t>
            </w:r>
          </w:p>
          <w:p w14:paraId="6CE77374" w14:textId="1AD4E7C7" w:rsidR="000A6260" w:rsidRDefault="000A6260" w:rsidP="000A6260">
            <w:pPr>
              <w:pStyle w:val="Heading2"/>
              <w:rPr>
                <w:rFonts w:ascii="Calibri" w:hAnsi="Calibri" w:cs="Calibri"/>
                <w:color w:val="2C567A" w:themeColor="accent1"/>
                <w:sz w:val="28"/>
                <w:szCs w:val="22"/>
                <w:u w:val="none"/>
              </w:rPr>
            </w:pPr>
            <w:r w:rsidRPr="007C0033">
              <w:rPr>
                <w:rFonts w:ascii="Calibri" w:hAnsi="Calibri" w:cs="Calibri"/>
                <w:color w:val="2C567A" w:themeColor="accent1"/>
                <w:sz w:val="28"/>
                <w:szCs w:val="22"/>
                <w:u w:val="none"/>
              </w:rPr>
              <w:t>Experience</w:t>
            </w:r>
          </w:p>
          <w:p w14:paraId="74CC7782" w14:textId="2D7889B3" w:rsidR="0080244D" w:rsidRDefault="0080244D" w:rsidP="0080244D"/>
          <w:p w14:paraId="044759BE" w14:textId="77777777" w:rsidR="0080244D" w:rsidRDefault="0080244D" w:rsidP="0080244D"/>
          <w:p w14:paraId="638DD531" w14:textId="77777777" w:rsidR="0080244D" w:rsidRDefault="0080244D" w:rsidP="0080244D">
            <w:pPr>
              <w:pStyle w:val="Heading2"/>
              <w:spacing w:before="0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Software Developer Intern</w:t>
            </w:r>
          </w:p>
          <w:p w14:paraId="53389C61" w14:textId="7664DD90" w:rsidR="0080244D" w:rsidRPr="007C0033" w:rsidRDefault="0080244D" w:rsidP="0080244D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proofErr w:type="spellStart"/>
            <w:r w:rsidRPr="007C0033">
              <w:rPr>
                <w:b/>
                <w:bCs/>
                <w:color w:val="44546A" w:themeColor="text2"/>
                <w:sz w:val="24"/>
                <w:szCs w:val="24"/>
              </w:rPr>
              <w:t>S</w:t>
            </w:r>
            <w:r>
              <w:rPr>
                <w:b/>
                <w:bCs/>
                <w:color w:val="44546A" w:themeColor="text2"/>
                <w:sz w:val="24"/>
                <w:szCs w:val="24"/>
              </w:rPr>
              <w:t>lashRTC</w:t>
            </w:r>
            <w:proofErr w:type="spellEnd"/>
            <w:r w:rsidR="008858B0">
              <w:rPr>
                <w:b/>
                <w:bCs/>
                <w:color w:val="44546A" w:themeColor="text2"/>
                <w:sz w:val="24"/>
                <w:szCs w:val="24"/>
              </w:rPr>
              <w:t>, Andheri, Mumbai</w:t>
            </w:r>
            <w:r>
              <w:rPr>
                <w:b/>
                <w:bCs/>
                <w:color w:val="44546A" w:themeColor="text2"/>
                <w:sz w:val="24"/>
                <w:szCs w:val="24"/>
              </w:rPr>
              <w:t xml:space="preserve"> </w:t>
            </w:r>
            <w:r w:rsidRPr="007C0033">
              <w:rPr>
                <w:b/>
                <w:bCs/>
                <w:sz w:val="24"/>
                <w:szCs w:val="24"/>
              </w:rPr>
              <w:t xml:space="preserve">                                                                              </w:t>
            </w:r>
          </w:p>
          <w:p w14:paraId="3DD41E70" w14:textId="0609493D" w:rsidR="0080244D" w:rsidRDefault="008858B0" w:rsidP="0080244D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Built Registration task using NodeJS Authentication.</w:t>
            </w:r>
          </w:p>
          <w:p w14:paraId="0DA0896E" w14:textId="49DCF5DE" w:rsidR="0080244D" w:rsidRDefault="008858B0" w:rsidP="0080244D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 Built Add To Cart task using ReactJS, </w:t>
            </w:r>
            <w:r>
              <w:rPr>
                <w:rFonts w:ascii="Calibri" w:hAnsi="Calibri" w:cs="Calibri"/>
              </w:rPr>
              <w:t>Chat App</w:t>
            </w:r>
            <w:r>
              <w:rPr>
                <w:rFonts w:ascii="Calibri" w:hAnsi="Calibri" w:cs="Calibri"/>
              </w:rPr>
              <w:t xml:space="preserve"> using </w:t>
            </w:r>
            <w:proofErr w:type="gramStart"/>
            <w:r>
              <w:rPr>
                <w:rFonts w:ascii="Calibri" w:hAnsi="Calibri" w:cs="Calibri"/>
              </w:rPr>
              <w:t xml:space="preserve">socket.io </w:t>
            </w:r>
            <w:r>
              <w:rPr>
                <w:rFonts w:ascii="Calibri" w:hAnsi="Calibri" w:cs="Calibri"/>
              </w:rPr>
              <w:t xml:space="preserve"> and</w:t>
            </w:r>
            <w:proofErr w:type="gramEnd"/>
            <w:r>
              <w:rPr>
                <w:rFonts w:ascii="Calibri" w:hAnsi="Calibri" w:cs="Calibri"/>
              </w:rPr>
              <w:t xml:space="preserve"> made many small projects.</w:t>
            </w:r>
          </w:p>
          <w:p w14:paraId="07D220AC" w14:textId="77777777" w:rsidR="0080244D" w:rsidRPr="0080244D" w:rsidRDefault="0080244D" w:rsidP="0080244D"/>
          <w:p w14:paraId="27530855" w14:textId="56ED4E9D" w:rsidR="007C0033" w:rsidRDefault="007C0033" w:rsidP="007C0033">
            <w:pPr>
              <w:pStyle w:val="Heading2"/>
              <w:spacing w:before="0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Software Developer Intern</w:t>
            </w:r>
          </w:p>
          <w:p w14:paraId="3AB0AFBF" w14:textId="17191D44" w:rsidR="007C0033" w:rsidRPr="007C0033" w:rsidRDefault="007C0033" w:rsidP="00D95CEB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7C0033">
              <w:rPr>
                <w:b/>
                <w:bCs/>
                <w:color w:val="44546A" w:themeColor="text2"/>
                <w:sz w:val="24"/>
                <w:szCs w:val="24"/>
              </w:rPr>
              <w:t>Swing Vertig</w:t>
            </w:r>
            <w:r>
              <w:rPr>
                <w:b/>
                <w:bCs/>
                <w:color w:val="44546A" w:themeColor="text2"/>
                <w:sz w:val="24"/>
                <w:szCs w:val="24"/>
              </w:rPr>
              <w:t xml:space="preserve">o </w:t>
            </w:r>
            <w:r w:rsidRPr="007C0033">
              <w:rPr>
                <w:b/>
                <w:bCs/>
                <w:sz w:val="24"/>
                <w:szCs w:val="24"/>
              </w:rPr>
              <w:t xml:space="preserve">                                                                              </w:t>
            </w:r>
          </w:p>
          <w:p w14:paraId="3CF538E3" w14:textId="7219E38D" w:rsidR="000A6260" w:rsidRDefault="007C0033" w:rsidP="000A626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 </w:t>
            </w:r>
            <w:r w:rsidR="00D95CEB">
              <w:rPr>
                <w:rFonts w:ascii="Calibri" w:hAnsi="Calibri" w:cs="Calibri"/>
              </w:rPr>
              <w:t>made UI for WordPress websites as well as hooks or add-ons like Progress Bar, Coupon Code Function, Updating Last Date, Dark Mode etc.</w:t>
            </w:r>
          </w:p>
          <w:p w14:paraId="4FA3E04A" w14:textId="7EA20458" w:rsidR="000A6260" w:rsidRDefault="00D95CEB" w:rsidP="000A626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Assisted Senior Staff to improve the User Experience of the Website.</w:t>
            </w:r>
          </w:p>
          <w:p w14:paraId="1983B5F0" w14:textId="5E51C9B6" w:rsidR="000A6260" w:rsidRDefault="00D95CEB" w:rsidP="000A626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Used JavaScript, jQuery, Html, CSS etc. From this Experience, I can confidently work on UI Designing.</w:t>
            </w:r>
          </w:p>
          <w:p w14:paraId="02B4404F" w14:textId="77777777" w:rsidR="008858B0" w:rsidRDefault="008858B0" w:rsidP="000A6260">
            <w:pPr>
              <w:pStyle w:val="ListBullet"/>
              <w:rPr>
                <w:rFonts w:ascii="Calibri" w:hAnsi="Calibri" w:cs="Calibri"/>
              </w:rPr>
            </w:pPr>
          </w:p>
          <w:p w14:paraId="6445ADD7" w14:textId="602AEFAA" w:rsidR="008858B0" w:rsidRDefault="008858B0" w:rsidP="008858B0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p w14:paraId="6A392F70" w14:textId="77777777" w:rsidR="008858B0" w:rsidRPr="000A6260" w:rsidRDefault="008858B0" w:rsidP="008858B0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62876DD69B3446288F4BD3BC0E3B548A"/>
              </w:placeholder>
              <w:temporary/>
              <w:showingPlcHdr/>
              <w15:appearance w15:val="hidden"/>
            </w:sdtPr>
            <w:sdtContent>
              <w:p w14:paraId="21DCF9F4" w14:textId="77777777" w:rsidR="000A6260" w:rsidRPr="00F66149" w:rsidRDefault="000A6260" w:rsidP="000A6260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356DBE83" w14:textId="77777777" w:rsidR="000A6260" w:rsidRDefault="000A6260" w:rsidP="000A6260">
            <w:pPr>
              <w:pStyle w:val="ListBullet"/>
              <w:rPr>
                <w:rFonts w:ascii="Calibri" w:hAnsi="Calibri" w:cs="Calibri"/>
              </w:rPr>
            </w:pPr>
            <w:r w:rsidRPr="006D665A">
              <w:rPr>
                <w:rFonts w:ascii="Calibri" w:hAnsi="Calibri" w:cs="Calibri"/>
              </w:rPr>
              <w:t xml:space="preserve">I recently graduated from K.J. Somaiya Institute of Engineering and Information Technology </w:t>
            </w:r>
            <w:proofErr w:type="gramStart"/>
            <w:r w:rsidRPr="006D665A">
              <w:rPr>
                <w:rFonts w:ascii="Calibri" w:hAnsi="Calibri" w:cs="Calibri"/>
              </w:rPr>
              <w:t>with  6.30</w:t>
            </w:r>
            <w:proofErr w:type="gramEnd"/>
            <w:r w:rsidRPr="006D665A">
              <w:rPr>
                <w:rFonts w:ascii="Calibri" w:hAnsi="Calibri" w:cs="Calibri"/>
              </w:rPr>
              <w:t xml:space="preserve"> CGPI in Electronics Engineering.</w:t>
            </w:r>
            <w:r>
              <w:rPr>
                <w:rFonts w:ascii="Calibri" w:hAnsi="Calibri" w:cs="Calibri"/>
              </w:rPr>
              <w:t xml:space="preserve"> </w:t>
            </w:r>
          </w:p>
          <w:p w14:paraId="4E327C42" w14:textId="77777777" w:rsidR="000A6260" w:rsidRDefault="000A6260" w:rsidP="000A626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 have cleared my diploma in Electronics &amp; Telecommunication Engineering with 62.88 % from Government Polytechnic, </w:t>
            </w:r>
            <w:r>
              <w:rPr>
                <w:rFonts w:ascii="Calibri" w:hAnsi="Calibri" w:cs="Calibri"/>
              </w:rPr>
              <w:lastRenderedPageBreak/>
              <w:t>Ahmednagar.</w:t>
            </w:r>
          </w:p>
          <w:p w14:paraId="01D5D38F" w14:textId="77777777" w:rsidR="000A6260" w:rsidRDefault="000A6260" w:rsidP="000A6260">
            <w:pPr>
              <w:pStyle w:val="ListBullet"/>
              <w:rPr>
                <w:rFonts w:ascii="Calibri" w:hAnsi="Calibri" w:cs="Calibri"/>
              </w:rPr>
            </w:pPr>
            <w:r w:rsidRPr="00967927">
              <w:rPr>
                <w:rFonts w:ascii="Calibri" w:hAnsi="Calibri" w:cs="Calibri"/>
              </w:rPr>
              <w:t>I</w:t>
            </w:r>
            <w:r>
              <w:rPr>
                <w:rFonts w:ascii="Calibri" w:hAnsi="Calibri" w:cs="Calibri"/>
              </w:rPr>
              <w:t xml:space="preserve"> got</w:t>
            </w:r>
            <w:r w:rsidRPr="00967927">
              <w:rPr>
                <w:rFonts w:ascii="Calibri" w:hAnsi="Calibri" w:cs="Calibri"/>
              </w:rPr>
              <w:t xml:space="preserve"> 77.20 percent in my SSC from Mahatma Gandhi </w:t>
            </w:r>
            <w:proofErr w:type="spellStart"/>
            <w:r w:rsidRPr="00967927">
              <w:rPr>
                <w:rFonts w:ascii="Calibri" w:hAnsi="Calibri" w:cs="Calibri"/>
              </w:rPr>
              <w:t>Vidyamandir</w:t>
            </w:r>
            <w:proofErr w:type="spellEnd"/>
            <w:r w:rsidRPr="00967927">
              <w:rPr>
                <w:rFonts w:ascii="Calibri" w:hAnsi="Calibri" w:cs="Calibri"/>
              </w:rPr>
              <w:t>.</w:t>
            </w:r>
          </w:p>
          <w:p w14:paraId="0321D7CA" w14:textId="77777777" w:rsidR="000A6260" w:rsidRPr="00B6438D" w:rsidRDefault="000A6260" w:rsidP="000A626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  <w:r>
              <w:rPr>
                <w:rFonts w:ascii="Calibri" w:hAnsi="Calibri" w:cs="Calibri"/>
              </w:rPr>
              <w:t xml:space="preserve"> </w:t>
            </w:r>
          </w:p>
          <w:p w14:paraId="446014C3" w14:textId="77777777" w:rsidR="000A6260" w:rsidRPr="00D35EA5" w:rsidRDefault="000A6260" w:rsidP="000A6260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D35EA5">
              <w:rPr>
                <w:rFonts w:ascii="Calibri" w:hAnsi="Calibri" w:cs="Calibri"/>
                <w:sz w:val="20"/>
                <w:szCs w:val="22"/>
              </w:rPr>
              <w:t>HTML</w:t>
            </w:r>
            <w:r>
              <w:rPr>
                <w:rFonts w:ascii="Calibri" w:hAnsi="Calibri" w:cs="Calibri"/>
                <w:sz w:val="20"/>
                <w:szCs w:val="22"/>
              </w:rPr>
              <w:t>5</w:t>
            </w:r>
            <w:r w:rsidRPr="00D35EA5">
              <w:rPr>
                <w:rFonts w:ascii="Calibri" w:hAnsi="Calibri" w:cs="Calibri"/>
                <w:sz w:val="20"/>
                <w:szCs w:val="22"/>
              </w:rPr>
              <w:t>, CSS</w:t>
            </w:r>
            <w:proofErr w:type="gramStart"/>
            <w:r>
              <w:rPr>
                <w:rFonts w:ascii="Calibri" w:hAnsi="Calibri" w:cs="Calibri"/>
                <w:sz w:val="20"/>
                <w:szCs w:val="22"/>
              </w:rPr>
              <w:t>3</w:t>
            </w:r>
            <w:r w:rsidRPr="00D35EA5">
              <w:rPr>
                <w:rFonts w:ascii="Calibri" w:hAnsi="Calibri" w:cs="Calibri"/>
                <w:sz w:val="20"/>
                <w:szCs w:val="22"/>
              </w:rPr>
              <w:t xml:space="preserve">, 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Bootstrap</w:t>
            </w:r>
            <w:proofErr w:type="gramEnd"/>
            <w:r>
              <w:rPr>
                <w:rFonts w:ascii="Calibri" w:hAnsi="Calibri" w:cs="Calibri"/>
                <w:sz w:val="20"/>
                <w:szCs w:val="22"/>
              </w:rPr>
              <w:t xml:space="preserve">, </w:t>
            </w:r>
            <w:proofErr w:type="spellStart"/>
            <w:r>
              <w:rPr>
                <w:rFonts w:ascii="Calibri" w:hAnsi="Calibri" w:cs="Calibri"/>
                <w:sz w:val="20"/>
                <w:szCs w:val="22"/>
              </w:rPr>
              <w:t>Vuettify</w:t>
            </w:r>
            <w:proofErr w:type="spellEnd"/>
            <w:r>
              <w:rPr>
                <w:rFonts w:ascii="Calibri" w:hAnsi="Calibri" w:cs="Calibri"/>
                <w:sz w:val="20"/>
                <w:szCs w:val="22"/>
              </w:rPr>
              <w:t xml:space="preserve">, </w:t>
            </w:r>
            <w:r w:rsidRPr="00D35EA5">
              <w:rPr>
                <w:rFonts w:ascii="Calibri" w:hAnsi="Calibri" w:cs="Calibri"/>
                <w:sz w:val="20"/>
                <w:szCs w:val="22"/>
              </w:rPr>
              <w:t>JavaScript</w:t>
            </w:r>
            <w:r>
              <w:rPr>
                <w:rFonts w:ascii="Calibri" w:hAnsi="Calibri" w:cs="Calibri"/>
                <w:sz w:val="20"/>
                <w:szCs w:val="22"/>
              </w:rPr>
              <w:t>, jQuery</w:t>
            </w:r>
          </w:p>
          <w:p w14:paraId="3509460B" w14:textId="77777777" w:rsidR="000A6260" w:rsidRPr="00740017" w:rsidRDefault="000A6260" w:rsidP="000A6260">
            <w:pPr>
              <w:pStyle w:val="Experience"/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Coding &amp; Development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Web Designing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API Integration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API Development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Responsive Website.</w:t>
            </w:r>
          </w:p>
          <w:p w14:paraId="3FD0D196" w14:textId="77777777" w:rsidR="000A6260" w:rsidRPr="00D35EA5" w:rsidRDefault="000A6260" w:rsidP="000A6260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JS Frameworks, Backend</w:t>
            </w:r>
          </w:p>
          <w:p w14:paraId="49054D2B" w14:textId="77777777" w:rsidR="000A6260" w:rsidRPr="00740017" w:rsidRDefault="000A6260" w:rsidP="000A6260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>
              <w:t xml:space="preserve">Angular, ReactJS, </w:t>
            </w:r>
            <w:proofErr w:type="spellStart"/>
            <w:r>
              <w:t>VueJS</w:t>
            </w:r>
            <w:proofErr w:type="spellEnd"/>
            <w:r>
              <w:t xml:space="preserve">, </w:t>
            </w:r>
            <w:proofErr w:type="spellStart"/>
            <w:r>
              <w:t>Nuxt</w:t>
            </w:r>
            <w:proofErr w:type="spellEnd"/>
            <w:r>
              <w:t xml:space="preserve">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t xml:space="preserve"> </w:t>
            </w:r>
            <w:proofErr w:type="gramStart"/>
            <w:r>
              <w:rPr>
                <w:rFonts w:ascii="Calibri" w:hAnsi="Calibri" w:cs="Calibri"/>
              </w:rPr>
              <w:t xml:space="preserve">NodeJS 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proofErr w:type="gramEnd"/>
            <w:r w:rsidRPr="00740017"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ExpressJS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MongoDB </w:t>
            </w:r>
          </w:p>
          <w:p w14:paraId="6B6E571D" w14:textId="77777777" w:rsidR="000A6260" w:rsidRDefault="000A6260" w:rsidP="000A626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Project</w:t>
            </w:r>
          </w:p>
          <w:p w14:paraId="0310F457" w14:textId="77777777" w:rsidR="000A6260" w:rsidRPr="0020693E" w:rsidRDefault="000A6260" w:rsidP="000A6260">
            <w:pPr>
              <w:pStyle w:val="Experience"/>
            </w:pPr>
            <w:hyperlink r:id="rId12" w:history="1">
              <w:r w:rsidRPr="00A03637">
                <w:rPr>
                  <w:rStyle w:val="Hyperlink"/>
                </w:rPr>
                <w:t>https://kshitijgaikwad.000webhostapp.com/barber/index.html</w:t>
              </w:r>
            </w:hyperlink>
            <w:r>
              <w:rPr>
                <w:rStyle w:val="Hyperlink"/>
              </w:rPr>
              <w:t xml:space="preserve"> </w:t>
            </w:r>
          </w:p>
          <w:p w14:paraId="3C7A6A5F" w14:textId="77777777" w:rsidR="000A6260" w:rsidRPr="00E572D6" w:rsidRDefault="000A6260" w:rsidP="000A626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Strengths</w:t>
            </w:r>
          </w:p>
          <w:p w14:paraId="3F4FA444" w14:textId="77777777" w:rsidR="000A6260" w:rsidRPr="009425AA" w:rsidRDefault="000A6260" w:rsidP="000A6260">
            <w:pPr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Fonts w:ascii="Calibri" w:hAnsi="Calibri" w:cs="Calibri"/>
              </w:rPr>
              <w:t xml:space="preserve"> Flexibility &amp; Adaptability.</w:t>
            </w:r>
          </w:p>
          <w:p w14:paraId="6D5DA8CE" w14:textId="77777777" w:rsidR="000A6260" w:rsidRDefault="000A6260" w:rsidP="000A6260">
            <w:pPr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Self-Motivated</w:t>
            </w:r>
          </w:p>
          <w:p w14:paraId="3D21DA73" w14:textId="77777777" w:rsidR="000A6260" w:rsidRPr="004B382F" w:rsidRDefault="000A6260" w:rsidP="000A6260">
            <w:pPr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Curious to Learn New Technology.</w:t>
            </w:r>
          </w:p>
        </w:tc>
      </w:tr>
      <w:tr w:rsidR="000A6260" w14:paraId="32D4E12E" w14:textId="77777777" w:rsidTr="000A6260">
        <w:trPr>
          <w:trHeight w:val="1164"/>
        </w:trPr>
        <w:tc>
          <w:tcPr>
            <w:tcW w:w="436" w:type="dxa"/>
          </w:tcPr>
          <w:p w14:paraId="1148B7F8" w14:textId="77777777" w:rsidR="000A6260" w:rsidRPr="0056708E" w:rsidRDefault="000A6260" w:rsidP="000A6260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26" w:type="dxa"/>
            <w:gridSpan w:val="2"/>
          </w:tcPr>
          <w:p w14:paraId="2DC6569F" w14:textId="6DEABE8F" w:rsidR="000A6260" w:rsidRPr="0056708E" w:rsidRDefault="000A6260" w:rsidP="000A6260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2CF5EE13" w14:textId="77777777" w:rsidR="000A6260" w:rsidRDefault="000A6260" w:rsidP="000A62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1BB2059" w14:textId="77777777" w:rsidR="000A6260" w:rsidRPr="00590471" w:rsidRDefault="000A6260" w:rsidP="000A6260"/>
        </w:tc>
      </w:tr>
      <w:tr w:rsidR="000A6260" w14:paraId="58B2AADE" w14:textId="77777777" w:rsidTr="000A6260">
        <w:trPr>
          <w:trHeight w:val="543"/>
        </w:trPr>
        <w:tc>
          <w:tcPr>
            <w:tcW w:w="436" w:type="dxa"/>
          </w:tcPr>
          <w:p w14:paraId="2BCF7C73" w14:textId="77777777" w:rsidR="000A6260" w:rsidRDefault="000A6260" w:rsidP="000A6260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51E62058" w14:textId="77777777" w:rsidR="000A6260" w:rsidRPr="00376291" w:rsidRDefault="000A6260" w:rsidP="000A6260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B196A83" wp14:editId="191828A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7834D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04739E46" w14:textId="77777777" w:rsidR="000A6260" w:rsidRPr="00380FD1" w:rsidRDefault="000A6260" w:rsidP="000A6260">
            <w:pPr>
              <w:pStyle w:val="Information"/>
            </w:pPr>
            <w:r>
              <w:t>B-134/8, Government Colony, Bandra(east)</w:t>
            </w:r>
          </w:p>
          <w:p w14:paraId="628B8FC9" w14:textId="77777777" w:rsidR="000A6260" w:rsidRPr="00380FD1" w:rsidRDefault="000A6260" w:rsidP="000A6260">
            <w:pPr>
              <w:pStyle w:val="Information"/>
            </w:pPr>
            <w:r>
              <w:t>Mumbai-400051.</w:t>
            </w:r>
          </w:p>
        </w:tc>
        <w:tc>
          <w:tcPr>
            <w:tcW w:w="423" w:type="dxa"/>
            <w:vMerge/>
          </w:tcPr>
          <w:p w14:paraId="1F18003E" w14:textId="77777777" w:rsidR="000A6260" w:rsidRDefault="000A6260" w:rsidP="000A62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6CE056A" w14:textId="77777777" w:rsidR="000A6260" w:rsidRDefault="000A6260" w:rsidP="000A6260">
            <w:pPr>
              <w:pStyle w:val="Heading1"/>
            </w:pPr>
          </w:p>
        </w:tc>
      </w:tr>
      <w:tr w:rsidR="000A6260" w14:paraId="39F7FCE8" w14:textId="77777777" w:rsidTr="000A6260">
        <w:trPr>
          <w:trHeight w:val="183"/>
        </w:trPr>
        <w:tc>
          <w:tcPr>
            <w:tcW w:w="436" w:type="dxa"/>
          </w:tcPr>
          <w:p w14:paraId="5951EE20" w14:textId="77777777" w:rsidR="000A6260" w:rsidRPr="00376291" w:rsidRDefault="000A6260" w:rsidP="000A6260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3729158C" w14:textId="77777777" w:rsidR="000A6260" w:rsidRPr="00376291" w:rsidRDefault="000A6260" w:rsidP="000A6260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E2C601F" w14:textId="77777777" w:rsidR="000A6260" w:rsidRDefault="000A6260" w:rsidP="000A62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7704AF2" w14:textId="77777777" w:rsidR="000A6260" w:rsidRDefault="000A6260" w:rsidP="000A6260">
            <w:pPr>
              <w:pStyle w:val="Heading1"/>
            </w:pPr>
          </w:p>
        </w:tc>
      </w:tr>
      <w:tr w:rsidR="000A6260" w14:paraId="4F01E387" w14:textId="77777777" w:rsidTr="000A6260">
        <w:trPr>
          <w:trHeight w:val="624"/>
        </w:trPr>
        <w:tc>
          <w:tcPr>
            <w:tcW w:w="436" w:type="dxa"/>
          </w:tcPr>
          <w:p w14:paraId="79AE25B2" w14:textId="77777777" w:rsidR="000A6260" w:rsidRDefault="000A6260" w:rsidP="000A6260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28E92091" w14:textId="77777777" w:rsidR="000A6260" w:rsidRPr="00376291" w:rsidRDefault="000A6260" w:rsidP="000A6260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EDCCC03" wp14:editId="078B6928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652DC0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12931ABE" w14:textId="77777777" w:rsidR="000A6260" w:rsidRDefault="000A6260" w:rsidP="000A6260">
            <w:pPr>
              <w:pStyle w:val="Information"/>
            </w:pPr>
            <w:r>
              <w:t>+91 9664359608</w:t>
            </w:r>
          </w:p>
          <w:p w14:paraId="3075AA1D" w14:textId="77777777" w:rsidR="000A6260" w:rsidRPr="00380FD1" w:rsidRDefault="000A6260" w:rsidP="000A6260">
            <w:pPr>
              <w:pStyle w:val="Information"/>
            </w:pPr>
          </w:p>
        </w:tc>
        <w:tc>
          <w:tcPr>
            <w:tcW w:w="423" w:type="dxa"/>
            <w:vMerge/>
          </w:tcPr>
          <w:p w14:paraId="2D0BF221" w14:textId="77777777" w:rsidR="000A6260" w:rsidRDefault="000A6260" w:rsidP="000A62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E549C6D" w14:textId="77777777" w:rsidR="000A6260" w:rsidRDefault="000A6260" w:rsidP="000A6260">
            <w:pPr>
              <w:pStyle w:val="Heading1"/>
            </w:pPr>
          </w:p>
        </w:tc>
      </w:tr>
      <w:tr w:rsidR="000A6260" w14:paraId="007E9598" w14:textId="77777777" w:rsidTr="000A6260">
        <w:trPr>
          <w:trHeight w:val="183"/>
        </w:trPr>
        <w:tc>
          <w:tcPr>
            <w:tcW w:w="436" w:type="dxa"/>
          </w:tcPr>
          <w:p w14:paraId="16829B65" w14:textId="77777777" w:rsidR="000A6260" w:rsidRPr="00376291" w:rsidRDefault="000A6260" w:rsidP="000A6260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2B903401" w14:textId="77777777" w:rsidR="000A6260" w:rsidRPr="00376291" w:rsidRDefault="000A6260" w:rsidP="000A6260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627DAAF" w14:textId="77777777" w:rsidR="000A6260" w:rsidRDefault="000A6260" w:rsidP="000A62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1FD60FC" w14:textId="77777777" w:rsidR="000A6260" w:rsidRDefault="000A6260" w:rsidP="000A6260">
            <w:pPr>
              <w:pStyle w:val="Heading1"/>
            </w:pPr>
          </w:p>
        </w:tc>
      </w:tr>
      <w:tr w:rsidR="000A6260" w14:paraId="431074F3" w14:textId="77777777" w:rsidTr="000A6260">
        <w:trPr>
          <w:trHeight w:val="633"/>
        </w:trPr>
        <w:tc>
          <w:tcPr>
            <w:tcW w:w="436" w:type="dxa"/>
          </w:tcPr>
          <w:p w14:paraId="133D86DE" w14:textId="77777777" w:rsidR="000A6260" w:rsidRDefault="000A6260" w:rsidP="000A6260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3A6BB14A" w14:textId="77777777" w:rsidR="000A6260" w:rsidRPr="00376291" w:rsidRDefault="000A6260" w:rsidP="000A6260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4DE3C0" wp14:editId="6926E369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FACAF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507D4387" w14:textId="77777777" w:rsidR="000A6260" w:rsidRPr="00380FD1" w:rsidRDefault="000A6260" w:rsidP="000A6260">
            <w:pPr>
              <w:pStyle w:val="Information"/>
            </w:pPr>
            <w:r>
              <w:t>kmgaikwad97@gmail.com</w:t>
            </w:r>
          </w:p>
        </w:tc>
        <w:tc>
          <w:tcPr>
            <w:tcW w:w="423" w:type="dxa"/>
            <w:vMerge/>
          </w:tcPr>
          <w:p w14:paraId="709479E4" w14:textId="77777777" w:rsidR="000A6260" w:rsidRDefault="000A6260" w:rsidP="000A62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B151698" w14:textId="77777777" w:rsidR="000A6260" w:rsidRDefault="000A6260" w:rsidP="000A6260">
            <w:pPr>
              <w:pStyle w:val="Heading1"/>
            </w:pPr>
          </w:p>
        </w:tc>
      </w:tr>
      <w:tr w:rsidR="000A6260" w14:paraId="23415879" w14:textId="77777777" w:rsidTr="000A6260">
        <w:trPr>
          <w:trHeight w:val="174"/>
        </w:trPr>
        <w:tc>
          <w:tcPr>
            <w:tcW w:w="436" w:type="dxa"/>
          </w:tcPr>
          <w:p w14:paraId="69635CCD" w14:textId="77777777" w:rsidR="000A6260" w:rsidRPr="00376291" w:rsidRDefault="000A6260" w:rsidP="000A6260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23EC0C1A" w14:textId="77777777" w:rsidR="000A6260" w:rsidRPr="00376291" w:rsidRDefault="000A6260" w:rsidP="000A6260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198FCF1" w14:textId="77777777" w:rsidR="000A6260" w:rsidRDefault="000A6260" w:rsidP="000A62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52C6591" w14:textId="77777777" w:rsidR="000A6260" w:rsidRDefault="000A6260" w:rsidP="000A6260">
            <w:pPr>
              <w:pStyle w:val="Heading1"/>
            </w:pPr>
          </w:p>
        </w:tc>
      </w:tr>
      <w:tr w:rsidR="000A6260" w14:paraId="16C3F937" w14:textId="77777777" w:rsidTr="00A2049B">
        <w:trPr>
          <w:trHeight w:val="2681"/>
        </w:trPr>
        <w:tc>
          <w:tcPr>
            <w:tcW w:w="436" w:type="dxa"/>
          </w:tcPr>
          <w:p w14:paraId="1CEBE9E8" w14:textId="77777777" w:rsidR="000A6260" w:rsidRDefault="000A6260" w:rsidP="000A6260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21793BDB" w14:textId="77777777" w:rsidR="000A6260" w:rsidRPr="00376291" w:rsidRDefault="000A6260" w:rsidP="000A6260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EF28DC" wp14:editId="58FF41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2A2845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42F9FA7A" w14:textId="77777777" w:rsidR="000A6260" w:rsidRPr="00380FD1" w:rsidRDefault="000A6260" w:rsidP="000A6260">
            <w:pPr>
              <w:pStyle w:val="Information"/>
            </w:pPr>
            <w:r w:rsidRPr="008B75CA">
              <w:rPr>
                <w:rStyle w:val="vanity-namedomain"/>
                <w:rFonts w:ascii="Segoe UI" w:hAnsi="Segoe UI" w:cs="Segoe UI"/>
                <w:bdr w:val="none" w:sz="0" w:space="0" w:color="auto" w:frame="1"/>
                <w:shd w:val="clear" w:color="auto" w:fill="FFFFFF"/>
              </w:rPr>
              <w:t>https://www.linkedin.com/in/kshitijgaikwad/</w:t>
            </w:r>
          </w:p>
        </w:tc>
        <w:tc>
          <w:tcPr>
            <w:tcW w:w="423" w:type="dxa"/>
            <w:vMerge/>
          </w:tcPr>
          <w:p w14:paraId="0B0B03D3" w14:textId="77777777" w:rsidR="000A6260" w:rsidRDefault="000A6260" w:rsidP="000A6260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9E5F8A" w14:textId="77777777" w:rsidR="000A6260" w:rsidRDefault="000A6260" w:rsidP="000A6260">
            <w:pPr>
              <w:pStyle w:val="Heading1"/>
            </w:pPr>
          </w:p>
        </w:tc>
      </w:tr>
      <w:tr w:rsidR="000A6260" w14:paraId="73F3CC25" w14:textId="77777777" w:rsidTr="000A6260">
        <w:trPr>
          <w:trHeight w:val="2448"/>
        </w:trPr>
        <w:tc>
          <w:tcPr>
            <w:tcW w:w="436" w:type="dxa"/>
          </w:tcPr>
          <w:p w14:paraId="773C82C7" w14:textId="77777777" w:rsidR="000A6260" w:rsidRPr="0056708E" w:rsidRDefault="000A6260" w:rsidP="000A6260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26" w:type="dxa"/>
            <w:gridSpan w:val="2"/>
          </w:tcPr>
          <w:p w14:paraId="6771F74A" w14:textId="77777777" w:rsidR="000A6260" w:rsidRDefault="000A6260" w:rsidP="000A6260">
            <w:pPr>
              <w:rPr>
                <w:rFonts w:ascii="Calibri" w:hAnsi="Calibri" w:cs="Calibri"/>
                <w:color w:val="0072C7" w:themeColor="accent2"/>
              </w:rPr>
            </w:pPr>
          </w:p>
          <w:p w14:paraId="1A28BA69" w14:textId="77777777" w:rsidR="000A6260" w:rsidRDefault="000A6260" w:rsidP="000A6260">
            <w:pPr>
              <w:rPr>
                <w:rFonts w:ascii="Calibri" w:hAnsi="Calibri" w:cs="Calibri"/>
                <w:color w:val="0072C7" w:themeColor="accent2"/>
              </w:rPr>
            </w:pPr>
          </w:p>
          <w:p w14:paraId="27841088" w14:textId="77777777" w:rsidR="000A6260" w:rsidRPr="00E572D6" w:rsidRDefault="000A6260" w:rsidP="000A626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Hobbies</w:t>
            </w:r>
          </w:p>
          <w:p w14:paraId="107B08B3" w14:textId="77777777" w:rsidR="000A6260" w:rsidRPr="009425AA" w:rsidRDefault="000A6260" w:rsidP="000A6260">
            <w:pPr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Fonts w:ascii="Calibri" w:hAnsi="Calibri" w:cs="Calibri"/>
              </w:rPr>
              <w:t xml:space="preserve"> Reading Books</w:t>
            </w:r>
            <w:r>
              <w:t xml:space="preserve"> </w:t>
            </w:r>
          </w:p>
          <w:p w14:paraId="5B0985F4" w14:textId="77777777" w:rsidR="000A6260" w:rsidRDefault="000A6260" w:rsidP="000A6260">
            <w:pPr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Singing &amp; Playing Guitar.</w:t>
            </w:r>
          </w:p>
          <w:p w14:paraId="1764D40F" w14:textId="77777777" w:rsidR="000A6260" w:rsidRDefault="000A6260" w:rsidP="000A6260">
            <w:pPr>
              <w:rPr>
                <w:rFonts w:ascii="Calibri" w:hAnsi="Calibri" w:cs="Calibri"/>
                <w:color w:val="0072C7" w:themeColor="accent2"/>
              </w:rPr>
            </w:pPr>
          </w:p>
          <w:p w14:paraId="122804F1" w14:textId="77777777" w:rsidR="000A6260" w:rsidRPr="0056708E" w:rsidRDefault="000A6260" w:rsidP="000A6260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24523B96" w14:textId="77777777" w:rsidR="000A6260" w:rsidRDefault="000A6260" w:rsidP="000A6260"/>
        </w:tc>
        <w:tc>
          <w:tcPr>
            <w:tcW w:w="6607" w:type="dxa"/>
            <w:vMerge/>
          </w:tcPr>
          <w:p w14:paraId="01C4BF84" w14:textId="77777777" w:rsidR="000A6260" w:rsidRDefault="000A6260" w:rsidP="000A6260"/>
        </w:tc>
      </w:tr>
    </w:tbl>
    <w:p w14:paraId="01EEE5BD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F01E0" w14:textId="77777777" w:rsidR="009B05A4" w:rsidRDefault="009B05A4" w:rsidP="00590471">
      <w:r>
        <w:separator/>
      </w:r>
    </w:p>
  </w:endnote>
  <w:endnote w:type="continuationSeparator" w:id="0">
    <w:p w14:paraId="7363E203" w14:textId="77777777" w:rsidR="009B05A4" w:rsidRDefault="009B05A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F01C5" w14:textId="77777777" w:rsidR="009B05A4" w:rsidRDefault="009B05A4" w:rsidP="00590471">
      <w:r>
        <w:separator/>
      </w:r>
    </w:p>
  </w:footnote>
  <w:footnote w:type="continuationSeparator" w:id="0">
    <w:p w14:paraId="4CA93704" w14:textId="77777777" w:rsidR="009B05A4" w:rsidRDefault="009B05A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A07D0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28BECFC" wp14:editId="1D0F4D06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E1FB91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04735">
    <w:abstractNumId w:val="1"/>
  </w:num>
  <w:num w:numId="2" w16cid:durableId="1553997221">
    <w:abstractNumId w:val="2"/>
  </w:num>
  <w:num w:numId="3" w16cid:durableId="1426850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5E0"/>
    <w:rsid w:val="00060042"/>
    <w:rsid w:val="00063732"/>
    <w:rsid w:val="00077BCF"/>
    <w:rsid w:val="0008685D"/>
    <w:rsid w:val="00090860"/>
    <w:rsid w:val="000A6260"/>
    <w:rsid w:val="00112FD7"/>
    <w:rsid w:val="00137262"/>
    <w:rsid w:val="00145E0E"/>
    <w:rsid w:val="00150ABD"/>
    <w:rsid w:val="00174AAF"/>
    <w:rsid w:val="00190F86"/>
    <w:rsid w:val="001946FC"/>
    <w:rsid w:val="001A734A"/>
    <w:rsid w:val="001B38B6"/>
    <w:rsid w:val="001D222C"/>
    <w:rsid w:val="001D2CDC"/>
    <w:rsid w:val="0020693E"/>
    <w:rsid w:val="002135E0"/>
    <w:rsid w:val="0022153D"/>
    <w:rsid w:val="00222466"/>
    <w:rsid w:val="0024753C"/>
    <w:rsid w:val="00257C5B"/>
    <w:rsid w:val="00276026"/>
    <w:rsid w:val="002A1654"/>
    <w:rsid w:val="002B4549"/>
    <w:rsid w:val="002E2556"/>
    <w:rsid w:val="002F5AE7"/>
    <w:rsid w:val="00310F17"/>
    <w:rsid w:val="00322A46"/>
    <w:rsid w:val="003326CB"/>
    <w:rsid w:val="00353B60"/>
    <w:rsid w:val="00376291"/>
    <w:rsid w:val="00380FD1"/>
    <w:rsid w:val="003836A3"/>
    <w:rsid w:val="00383D02"/>
    <w:rsid w:val="00385DE7"/>
    <w:rsid w:val="00385E2C"/>
    <w:rsid w:val="003D1B71"/>
    <w:rsid w:val="004A246E"/>
    <w:rsid w:val="004A2B9C"/>
    <w:rsid w:val="004B382F"/>
    <w:rsid w:val="004E158A"/>
    <w:rsid w:val="004E4375"/>
    <w:rsid w:val="00565C77"/>
    <w:rsid w:val="0056708E"/>
    <w:rsid w:val="005801E5"/>
    <w:rsid w:val="00590471"/>
    <w:rsid w:val="005D01FA"/>
    <w:rsid w:val="005D0AF9"/>
    <w:rsid w:val="005F6068"/>
    <w:rsid w:val="006070E3"/>
    <w:rsid w:val="00610FB0"/>
    <w:rsid w:val="00632D72"/>
    <w:rsid w:val="00653E17"/>
    <w:rsid w:val="00655A48"/>
    <w:rsid w:val="006A08E8"/>
    <w:rsid w:val="006D665A"/>
    <w:rsid w:val="006D667E"/>
    <w:rsid w:val="006D79A8"/>
    <w:rsid w:val="0072353B"/>
    <w:rsid w:val="007575B6"/>
    <w:rsid w:val="0077558C"/>
    <w:rsid w:val="00776917"/>
    <w:rsid w:val="007A04F2"/>
    <w:rsid w:val="007A49F7"/>
    <w:rsid w:val="007B3C81"/>
    <w:rsid w:val="007C0033"/>
    <w:rsid w:val="007D67CA"/>
    <w:rsid w:val="007E668F"/>
    <w:rsid w:val="007F5B63"/>
    <w:rsid w:val="0080244D"/>
    <w:rsid w:val="00803A0A"/>
    <w:rsid w:val="00821F45"/>
    <w:rsid w:val="00844254"/>
    <w:rsid w:val="00846CB9"/>
    <w:rsid w:val="008566AA"/>
    <w:rsid w:val="00882259"/>
    <w:rsid w:val="008858B0"/>
    <w:rsid w:val="00892DCE"/>
    <w:rsid w:val="008A1E6E"/>
    <w:rsid w:val="008B75CA"/>
    <w:rsid w:val="008C024F"/>
    <w:rsid w:val="008C2CFC"/>
    <w:rsid w:val="009072CF"/>
    <w:rsid w:val="00912DC8"/>
    <w:rsid w:val="00930724"/>
    <w:rsid w:val="0094057A"/>
    <w:rsid w:val="009425AA"/>
    <w:rsid w:val="009475DC"/>
    <w:rsid w:val="00967927"/>
    <w:rsid w:val="00967B93"/>
    <w:rsid w:val="009854E8"/>
    <w:rsid w:val="009B05A4"/>
    <w:rsid w:val="009B463D"/>
    <w:rsid w:val="009D090F"/>
    <w:rsid w:val="00A140D4"/>
    <w:rsid w:val="00A2049B"/>
    <w:rsid w:val="00A31464"/>
    <w:rsid w:val="00A31B16"/>
    <w:rsid w:val="00A33613"/>
    <w:rsid w:val="00A47A8D"/>
    <w:rsid w:val="00A64B1F"/>
    <w:rsid w:val="00AC6C7E"/>
    <w:rsid w:val="00AE7FEA"/>
    <w:rsid w:val="00B22F0F"/>
    <w:rsid w:val="00B4158A"/>
    <w:rsid w:val="00B43ED2"/>
    <w:rsid w:val="00B6438D"/>
    <w:rsid w:val="00B6466C"/>
    <w:rsid w:val="00B726E0"/>
    <w:rsid w:val="00BB1B5D"/>
    <w:rsid w:val="00BC22C7"/>
    <w:rsid w:val="00BD195A"/>
    <w:rsid w:val="00C07240"/>
    <w:rsid w:val="00C1099D"/>
    <w:rsid w:val="00C14078"/>
    <w:rsid w:val="00C2553F"/>
    <w:rsid w:val="00C435D7"/>
    <w:rsid w:val="00C446C6"/>
    <w:rsid w:val="00C66D7C"/>
    <w:rsid w:val="00C84F52"/>
    <w:rsid w:val="00C905BF"/>
    <w:rsid w:val="00CE1E3D"/>
    <w:rsid w:val="00D053FA"/>
    <w:rsid w:val="00D14600"/>
    <w:rsid w:val="00D24FF4"/>
    <w:rsid w:val="00D32757"/>
    <w:rsid w:val="00D35EA5"/>
    <w:rsid w:val="00D802AA"/>
    <w:rsid w:val="00D95CEB"/>
    <w:rsid w:val="00DC35A8"/>
    <w:rsid w:val="00DC3F0A"/>
    <w:rsid w:val="00DE44E2"/>
    <w:rsid w:val="00DF343C"/>
    <w:rsid w:val="00E00F69"/>
    <w:rsid w:val="00E22205"/>
    <w:rsid w:val="00E22C79"/>
    <w:rsid w:val="00E26AED"/>
    <w:rsid w:val="00E52C62"/>
    <w:rsid w:val="00E572C7"/>
    <w:rsid w:val="00E73AB8"/>
    <w:rsid w:val="00E84F19"/>
    <w:rsid w:val="00E90A60"/>
    <w:rsid w:val="00EA5F7E"/>
    <w:rsid w:val="00ED47F7"/>
    <w:rsid w:val="00EE7E09"/>
    <w:rsid w:val="00F0223C"/>
    <w:rsid w:val="00F052A4"/>
    <w:rsid w:val="00F3235D"/>
    <w:rsid w:val="00F32393"/>
    <w:rsid w:val="00F6226F"/>
    <w:rsid w:val="00F66149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974A1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vanity-namedomain">
    <w:name w:val="vanity-name__domain"/>
    <w:basedOn w:val="DefaultParagraphFont"/>
    <w:rsid w:val="00EA5F7E"/>
  </w:style>
  <w:style w:type="character" w:styleId="Hyperlink">
    <w:name w:val="Hyperlink"/>
    <w:basedOn w:val="DefaultParagraphFont"/>
    <w:uiPriority w:val="99"/>
    <w:unhideWhenUsed/>
    <w:rsid w:val="00C446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C446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0F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1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kshitijgaikwad.000webhostapp.com/barber/index.html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US%7b8D37FE97-E232-4D82-94A4-080D5F919E88%7d\%7bB82F4E1B-9ABF-4E3A-B670-426B5C517114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876DD69B3446288F4BD3BC0E3B5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EDC50B-3745-4A4D-8FAA-2710AAE24444}"/>
      </w:docPartPr>
      <w:docPartBody>
        <w:p w:rsidR="00000000" w:rsidRDefault="00415F3E" w:rsidP="00415F3E">
          <w:pPr>
            <w:pStyle w:val="62876DD69B3446288F4BD3BC0E3B548A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FD"/>
    <w:rsid w:val="00415F3E"/>
    <w:rsid w:val="00A628D8"/>
    <w:rsid w:val="00D9423C"/>
    <w:rsid w:val="00E161EB"/>
    <w:rsid w:val="00E37D8E"/>
    <w:rsid w:val="00EC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8B59BC83164662A2DD1848542842B0">
    <w:name w:val="408B59BC83164662A2DD1848542842B0"/>
    <w:rPr>
      <w:rFonts w:cs="Mangal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D17D5F613C04FF8A1C4BB866D1314B8">
    <w:name w:val="3D17D5F613C04FF8A1C4BB866D1314B8"/>
    <w:rsid w:val="00415F3E"/>
    <w:rPr>
      <w:szCs w:val="22"/>
      <w:lang w:bidi="ar-SA"/>
    </w:rPr>
  </w:style>
  <w:style w:type="paragraph" w:customStyle="1" w:styleId="62876DD69B3446288F4BD3BC0E3B548A">
    <w:name w:val="62876DD69B3446288F4BD3BC0E3B548A"/>
    <w:rsid w:val="00415F3E"/>
    <w:rPr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54CEB5-8F05-473A-84A4-DE7E29379D2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{B82F4E1B-9ABF-4E3A-B670-426B5C517114}tf78128832_win32</Template>
  <TotalTime>0</TotalTime>
  <Pages>2</Pages>
  <Words>212</Words>
  <Characters>1710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2022-10-03T20:14:00Z</dcterms:created>
  <dcterms:modified xsi:type="dcterms:W3CDTF">2022-10-19T19:04:00Z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